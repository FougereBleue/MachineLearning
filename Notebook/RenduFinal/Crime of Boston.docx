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F2602" w14:textId="2E3F66DB" w:rsidR="00954E2F" w:rsidRDefault="00954E2F">
      <w:r>
        <w:rPr>
          <w:noProof/>
        </w:rPr>
        <w:drawing>
          <wp:anchor distT="0" distB="0" distL="114300" distR="114300" simplePos="0" relativeHeight="251661824" behindDoc="1" locked="0" layoutInCell="1" allowOverlap="1" wp14:anchorId="39F2F18E" wp14:editId="13018EDF">
            <wp:simplePos x="0" y="0"/>
            <wp:positionH relativeFrom="column">
              <wp:posOffset>-114935</wp:posOffset>
            </wp:positionH>
            <wp:positionV relativeFrom="paragraph">
              <wp:posOffset>-314960</wp:posOffset>
            </wp:positionV>
            <wp:extent cx="7559040" cy="11450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10">
                      <a:extLst>
                        <a:ext uri="{28A0092B-C50C-407E-A947-70E740481C1C}">
                          <a14:useLocalDpi xmlns:a14="http://schemas.microsoft.com/office/drawing/2010/main" val="0"/>
                        </a:ext>
                      </a:extLst>
                    </a:blip>
                    <a:stretch>
                      <a:fillRect/>
                    </a:stretch>
                  </pic:blipFill>
                  <pic:spPr>
                    <a:xfrm>
                      <a:off x="0" y="0"/>
                      <a:ext cx="7559040" cy="11450955"/>
                    </a:xfrm>
                    <a:prstGeom prst="rect">
                      <a:avLst/>
                    </a:prstGeom>
                  </pic:spPr>
                </pic:pic>
              </a:graphicData>
            </a:graphic>
            <wp14:sizeRelH relativeFrom="page">
              <wp14:pctWidth>0</wp14:pctWidth>
            </wp14:sizeRelH>
            <wp14:sizeRelV relativeFrom="page">
              <wp14:pctHeight>0</wp14:pctHeight>
            </wp14:sizeRelV>
          </wp:anchor>
        </w:drawing>
      </w:r>
    </w:p>
    <w:p w14:paraId="5637FE88" w14:textId="77777777" w:rsidR="00954E2F" w:rsidRDefault="00954E2F"/>
    <w:p w14:paraId="78517324" w14:textId="77777777" w:rsidR="00426E4E" w:rsidRDefault="00954E2F">
      <w:pPr>
        <w:sectPr w:rsidR="00426E4E" w:rsidSect="00DE4713">
          <w:headerReference w:type="even" r:id="rId11"/>
          <w:headerReference w:type="default" r:id="rId12"/>
          <w:footerReference w:type="even" r:id="rId13"/>
          <w:footerReference w:type="default" r:id="rId14"/>
          <w:headerReference w:type="first" r:id="rId15"/>
          <w:footerReference w:type="first" r:id="rId16"/>
          <w:pgSz w:w="11901" w:h="16817"/>
          <w:pgMar w:top="159" w:right="198" w:bottom="278" w:left="181" w:header="227" w:footer="284" w:gutter="0"/>
          <w:cols w:space="708"/>
        </w:sectPr>
      </w:pPr>
      <w:r>
        <w:rPr>
          <w:noProof/>
        </w:rPr>
        <mc:AlternateContent>
          <mc:Choice Requires="wps">
            <w:drawing>
              <wp:anchor distT="0" distB="0" distL="114300" distR="114300" simplePos="0" relativeHeight="251666944" behindDoc="0" locked="0" layoutInCell="1" allowOverlap="1" wp14:anchorId="2A0C652D" wp14:editId="69C13D50">
                <wp:simplePos x="0" y="0"/>
                <wp:positionH relativeFrom="column">
                  <wp:posOffset>523240</wp:posOffset>
                </wp:positionH>
                <wp:positionV relativeFrom="paragraph">
                  <wp:posOffset>9254490</wp:posOffset>
                </wp:positionV>
                <wp:extent cx="6286500" cy="36576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6286500" cy="3657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B5F822" w14:textId="78F9D44C" w:rsidR="00AF3316" w:rsidRPr="00784F87" w:rsidRDefault="00954E2F">
                            <w:pPr>
                              <w:rPr>
                                <w:rFonts w:ascii="Segoe UI" w:hAnsi="Segoe UI" w:cs="Segoe UI"/>
                                <w:color w:val="AFCA0B"/>
                                <w:sz w:val="30"/>
                                <w:szCs w:val="30"/>
                              </w:rPr>
                            </w:pPr>
                            <w:r>
                              <w:rPr>
                                <w:rFonts w:ascii="Segoe UI" w:hAnsi="Segoe UI" w:cs="Segoe UI"/>
                                <w:color w:val="009FE3"/>
                                <w:sz w:val="30"/>
                                <w:szCs w:val="30"/>
                              </w:rPr>
                              <w:t>LAPILUS Dylan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C652D" id="_x0000_t202" coordsize="21600,21600" o:spt="202" path="m,l,21600r21600,l21600,xe">
                <v:stroke joinstyle="miter"/>
                <v:path gradientshapeok="t" o:connecttype="rect"/>
              </v:shapetype>
              <v:shape id="Zone de texte 4" o:spid="_x0000_s1026" type="#_x0000_t202" style="position:absolute;margin-left:41.2pt;margin-top:728.7pt;width:495pt;height:2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" filled="f" stroked="f">
                <v:textbox>
                  <w:txbxContent>
                    <w:p w14:paraId="34B5F822" w14:textId="78F9D44C" w:rsidR="00AF3316" w:rsidRPr="00784F87" w:rsidRDefault="00954E2F">
                      <w:pPr>
                        <w:rPr>
                          <w:rFonts w:ascii="Segoe UI" w:hAnsi="Segoe UI" w:cs="Segoe UI"/>
                          <w:color w:val="AFCA0B"/>
                          <w:sz w:val="30"/>
                          <w:szCs w:val="30"/>
                        </w:rPr>
                      </w:pPr>
                      <w:r>
                        <w:rPr>
                          <w:rFonts w:ascii="Segoe UI" w:hAnsi="Segoe UI" w:cs="Segoe UI"/>
                          <w:color w:val="009FE3"/>
                          <w:sz w:val="30"/>
                          <w:szCs w:val="30"/>
                        </w:rPr>
                        <w:t>LAPILUS Dylan</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5B121605" wp14:editId="570E8B0A">
                <wp:simplePos x="0" y="0"/>
                <wp:positionH relativeFrom="column">
                  <wp:posOffset>494665</wp:posOffset>
                </wp:positionH>
                <wp:positionV relativeFrom="paragraph">
                  <wp:posOffset>7178040</wp:posOffset>
                </wp:positionV>
                <wp:extent cx="6343650" cy="1952625"/>
                <wp:effectExtent l="0" t="0" r="0" b="9525"/>
                <wp:wrapNone/>
                <wp:docPr id="2" name="Zone de texte 2"/>
                <wp:cNvGraphicFramePr/>
                <a:graphic xmlns:a="http://schemas.openxmlformats.org/drawingml/2006/main">
                  <a:graphicData uri="http://schemas.microsoft.com/office/word/2010/wordprocessingShape">
                    <wps:wsp>
                      <wps:cNvSpPr txBox="1"/>
                      <wps:spPr>
                        <a:xfrm>
                          <a:off x="0" y="0"/>
                          <a:ext cx="6343650" cy="19526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215FA0" w14:textId="6D65873A" w:rsidR="006B445E" w:rsidRPr="00A646C3" w:rsidRDefault="00954E2F" w:rsidP="00566E58">
                            <w:pPr>
                              <w:rPr>
                                <w:rFonts w:ascii="Segoe UI Black" w:hAnsi="Segoe UI Black" w:cs="Segoe UI Semibold"/>
                                <w:color w:val="AFCA0B"/>
                                <w:sz w:val="38"/>
                                <w:szCs w:val="38"/>
                              </w:rPr>
                            </w:pPr>
                            <w:r>
                              <w:rPr>
                                <w:rFonts w:ascii="Segoe UI Light" w:hAnsi="Segoe UI Light" w:cs="Segoe UI Light"/>
                                <w:color w:val="009FE3"/>
                                <w:sz w:val="88"/>
                                <w:szCs w:val="88"/>
                              </w:rPr>
                              <w:t>Rapport d’analyse et de prédiction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21605" id="Zone de texte 2" o:spid="_x0000_s1027" type="#_x0000_t202" style="position:absolute;margin-left:38.95pt;margin-top:565.2pt;width:499.5pt;height:153.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" filled="f" stroked="f">
                <v:textbox>
                  <w:txbxContent>
                    <w:p w14:paraId="08215FA0" w14:textId="6D65873A" w:rsidR="006B445E" w:rsidRPr="00A646C3" w:rsidRDefault="00954E2F" w:rsidP="00566E58">
                      <w:pPr>
                        <w:rPr>
                          <w:rFonts w:ascii="Segoe UI Black" w:hAnsi="Segoe UI Black" w:cs="Segoe UI Semibold"/>
                          <w:color w:val="AFCA0B"/>
                          <w:sz w:val="38"/>
                          <w:szCs w:val="38"/>
                        </w:rPr>
                      </w:pPr>
                      <w:r>
                        <w:rPr>
                          <w:rFonts w:ascii="Segoe UI Light" w:hAnsi="Segoe UI Light" w:cs="Segoe UI Light"/>
                          <w:color w:val="009FE3"/>
                          <w:sz w:val="88"/>
                          <w:szCs w:val="88"/>
                        </w:rPr>
                        <w:t>Rapport d’analyse et de prédiction</w:t>
                      </w:r>
                    </w:p>
                  </w:txbxContent>
                </v:textbox>
              </v:shape>
            </w:pict>
          </mc:Fallback>
        </mc:AlternateContent>
      </w:r>
      <w:r>
        <w:br w:type="page"/>
      </w:r>
    </w:p>
    <w:sdt>
      <w:sdtPr>
        <w:id w:val="-682972770"/>
        <w:docPartObj>
          <w:docPartGallery w:val="Table of Contents"/>
          <w:docPartUnique/>
        </w:docPartObj>
      </w:sdtPr>
      <w:sdtEndPr>
        <w:rPr>
          <w:rFonts w:asciiTheme="minorHAnsi" w:eastAsiaTheme="minorEastAsia" w:hAnsiTheme="minorHAnsi" w:cstheme="minorBidi"/>
          <w:b/>
          <w:bCs/>
          <w:color w:val="auto"/>
          <w:sz w:val="24"/>
          <w:szCs w:val="24"/>
        </w:rPr>
      </w:sdtEndPr>
      <w:sdtContent>
        <w:p w14:paraId="4405C869" w14:textId="7749F76C" w:rsidR="00426E4E" w:rsidRDefault="00426E4E">
          <w:pPr>
            <w:pStyle w:val="En-ttedetabledesmatires"/>
          </w:pPr>
          <w:r>
            <w:t>Table des matières</w:t>
          </w:r>
        </w:p>
        <w:p w14:paraId="62D423E1" w14:textId="671A75DD" w:rsidR="00462B38" w:rsidRDefault="00426E4E">
          <w:pPr>
            <w:pStyle w:val="TM1"/>
            <w:tabs>
              <w:tab w:val="right" w:leader="dot" w:pos="10451"/>
            </w:tabs>
            <w:rPr>
              <w:noProof/>
            </w:rPr>
          </w:pPr>
          <w:r>
            <w:fldChar w:fldCharType="begin"/>
          </w:r>
          <w:r>
            <w:instrText xml:space="preserve"> TOC \o "1-3" \h \z \u </w:instrText>
          </w:r>
          <w:r>
            <w:fldChar w:fldCharType="separate"/>
          </w:r>
          <w:hyperlink w:anchor="_Toc54914369" w:history="1">
            <w:r w:rsidR="00462B38" w:rsidRPr="005D675A">
              <w:rPr>
                <w:rStyle w:val="Lienhypertexte"/>
                <w:noProof/>
              </w:rPr>
              <w:t>Introduction</w:t>
            </w:r>
            <w:r w:rsidR="00462B38">
              <w:rPr>
                <w:noProof/>
                <w:webHidden/>
              </w:rPr>
              <w:tab/>
            </w:r>
            <w:r w:rsidR="00462B38">
              <w:rPr>
                <w:noProof/>
                <w:webHidden/>
              </w:rPr>
              <w:fldChar w:fldCharType="begin"/>
            </w:r>
            <w:r w:rsidR="00462B38">
              <w:rPr>
                <w:noProof/>
                <w:webHidden/>
              </w:rPr>
              <w:instrText xml:space="preserve"> PAGEREF _Toc54914369 \h </w:instrText>
            </w:r>
            <w:r w:rsidR="00462B38">
              <w:rPr>
                <w:noProof/>
                <w:webHidden/>
              </w:rPr>
            </w:r>
            <w:r w:rsidR="00462B38">
              <w:rPr>
                <w:noProof/>
                <w:webHidden/>
              </w:rPr>
              <w:fldChar w:fldCharType="separate"/>
            </w:r>
            <w:r w:rsidR="008A020B">
              <w:rPr>
                <w:noProof/>
                <w:webHidden/>
              </w:rPr>
              <w:t>2</w:t>
            </w:r>
            <w:r w:rsidR="00462B38">
              <w:rPr>
                <w:noProof/>
                <w:webHidden/>
              </w:rPr>
              <w:fldChar w:fldCharType="end"/>
            </w:r>
          </w:hyperlink>
        </w:p>
        <w:p w14:paraId="7F715C35" w14:textId="38FA3635" w:rsidR="00462B38" w:rsidRDefault="00462B38">
          <w:pPr>
            <w:pStyle w:val="TM1"/>
            <w:tabs>
              <w:tab w:val="right" w:leader="dot" w:pos="10451"/>
            </w:tabs>
            <w:rPr>
              <w:noProof/>
            </w:rPr>
          </w:pPr>
          <w:hyperlink w:anchor="_Toc54914370" w:history="1">
            <w:r w:rsidRPr="005D675A">
              <w:rPr>
                <w:rStyle w:val="Lienhypertexte"/>
                <w:noProof/>
              </w:rPr>
              <w:t>Analyse des données</w:t>
            </w:r>
            <w:r>
              <w:rPr>
                <w:noProof/>
                <w:webHidden/>
              </w:rPr>
              <w:tab/>
            </w:r>
            <w:r>
              <w:rPr>
                <w:noProof/>
                <w:webHidden/>
              </w:rPr>
              <w:fldChar w:fldCharType="begin"/>
            </w:r>
            <w:r>
              <w:rPr>
                <w:noProof/>
                <w:webHidden/>
              </w:rPr>
              <w:instrText xml:space="preserve"> PAGEREF _Toc54914370 \h </w:instrText>
            </w:r>
            <w:r>
              <w:rPr>
                <w:noProof/>
                <w:webHidden/>
              </w:rPr>
            </w:r>
            <w:r>
              <w:rPr>
                <w:noProof/>
                <w:webHidden/>
              </w:rPr>
              <w:fldChar w:fldCharType="separate"/>
            </w:r>
            <w:r w:rsidR="008A020B">
              <w:rPr>
                <w:noProof/>
                <w:webHidden/>
              </w:rPr>
              <w:t>2</w:t>
            </w:r>
            <w:r>
              <w:rPr>
                <w:noProof/>
                <w:webHidden/>
              </w:rPr>
              <w:fldChar w:fldCharType="end"/>
            </w:r>
          </w:hyperlink>
        </w:p>
        <w:p w14:paraId="3AEB5C8F" w14:textId="47017BAD" w:rsidR="00462B38" w:rsidRDefault="00462B38">
          <w:pPr>
            <w:pStyle w:val="TM1"/>
            <w:tabs>
              <w:tab w:val="right" w:leader="dot" w:pos="10451"/>
            </w:tabs>
            <w:rPr>
              <w:noProof/>
            </w:rPr>
          </w:pPr>
          <w:hyperlink w:anchor="_Toc54914371" w:history="1">
            <w:r w:rsidRPr="005D675A">
              <w:rPr>
                <w:rStyle w:val="Lienhypertexte"/>
                <w:noProof/>
              </w:rPr>
              <w:t>Résultat</w:t>
            </w:r>
            <w:r>
              <w:rPr>
                <w:noProof/>
                <w:webHidden/>
              </w:rPr>
              <w:tab/>
            </w:r>
            <w:r>
              <w:rPr>
                <w:noProof/>
                <w:webHidden/>
              </w:rPr>
              <w:fldChar w:fldCharType="begin"/>
            </w:r>
            <w:r>
              <w:rPr>
                <w:noProof/>
                <w:webHidden/>
              </w:rPr>
              <w:instrText xml:space="preserve"> PAGEREF _Toc54914371 \h </w:instrText>
            </w:r>
            <w:r>
              <w:rPr>
                <w:noProof/>
                <w:webHidden/>
              </w:rPr>
            </w:r>
            <w:r>
              <w:rPr>
                <w:noProof/>
                <w:webHidden/>
              </w:rPr>
              <w:fldChar w:fldCharType="separate"/>
            </w:r>
            <w:r w:rsidR="008A020B">
              <w:rPr>
                <w:noProof/>
                <w:webHidden/>
              </w:rPr>
              <w:t>5</w:t>
            </w:r>
            <w:r>
              <w:rPr>
                <w:noProof/>
                <w:webHidden/>
              </w:rPr>
              <w:fldChar w:fldCharType="end"/>
            </w:r>
          </w:hyperlink>
        </w:p>
        <w:p w14:paraId="724AA4CD" w14:textId="57B925AD" w:rsidR="00462B38" w:rsidRDefault="00462B38">
          <w:pPr>
            <w:pStyle w:val="TM1"/>
            <w:tabs>
              <w:tab w:val="right" w:leader="dot" w:pos="10451"/>
            </w:tabs>
            <w:rPr>
              <w:noProof/>
            </w:rPr>
          </w:pPr>
          <w:hyperlink w:anchor="_Toc54914372" w:history="1">
            <w:r w:rsidRPr="005D675A">
              <w:rPr>
                <w:rStyle w:val="Lienhypertexte"/>
                <w:noProof/>
              </w:rPr>
              <w:t>Conclusion</w:t>
            </w:r>
            <w:r>
              <w:rPr>
                <w:noProof/>
                <w:webHidden/>
              </w:rPr>
              <w:tab/>
            </w:r>
            <w:r>
              <w:rPr>
                <w:noProof/>
                <w:webHidden/>
              </w:rPr>
              <w:fldChar w:fldCharType="begin"/>
            </w:r>
            <w:r>
              <w:rPr>
                <w:noProof/>
                <w:webHidden/>
              </w:rPr>
              <w:instrText xml:space="preserve"> PAGEREF _Toc54914372 \h </w:instrText>
            </w:r>
            <w:r>
              <w:rPr>
                <w:noProof/>
                <w:webHidden/>
              </w:rPr>
            </w:r>
            <w:r>
              <w:rPr>
                <w:noProof/>
                <w:webHidden/>
              </w:rPr>
              <w:fldChar w:fldCharType="separate"/>
            </w:r>
            <w:r w:rsidR="008A020B">
              <w:rPr>
                <w:noProof/>
                <w:webHidden/>
              </w:rPr>
              <w:t>5</w:t>
            </w:r>
            <w:r>
              <w:rPr>
                <w:noProof/>
                <w:webHidden/>
              </w:rPr>
              <w:fldChar w:fldCharType="end"/>
            </w:r>
          </w:hyperlink>
        </w:p>
        <w:p w14:paraId="2CE647CD" w14:textId="34A137EC" w:rsidR="00426E4E" w:rsidRDefault="00426E4E">
          <w:r>
            <w:rPr>
              <w:b/>
              <w:bCs/>
            </w:rPr>
            <w:fldChar w:fldCharType="end"/>
          </w:r>
        </w:p>
      </w:sdtContent>
    </w:sdt>
    <w:p w14:paraId="042211AA" w14:textId="3617F948" w:rsidR="0058332A" w:rsidRDefault="0058332A"/>
    <w:p w14:paraId="50C30FC7" w14:textId="6C702393" w:rsidR="00426E4E" w:rsidRDefault="00426E4E" w:rsidP="00426E4E">
      <w:pPr>
        <w:pStyle w:val="Titre1"/>
      </w:pPr>
      <w:bookmarkStart w:id="0" w:name="_Toc54914369"/>
      <w:r>
        <w:t>Introduction</w:t>
      </w:r>
      <w:bookmarkEnd w:id="0"/>
    </w:p>
    <w:p w14:paraId="56D76680" w14:textId="3D1DDFEF" w:rsidR="00566E58" w:rsidRDefault="00566E58" w:rsidP="00426E4E"/>
    <w:p w14:paraId="2FC32B2F" w14:textId="1B709F4F" w:rsidR="00867132" w:rsidRDefault="009153FE" w:rsidP="00867132">
      <w:pPr>
        <w:rPr>
          <w:b/>
          <w:bCs/>
        </w:rPr>
      </w:pPr>
      <w:r w:rsidRPr="009153FE">
        <w:t xml:space="preserve">Boston Police </w:t>
      </w:r>
      <w:proofErr w:type="spellStart"/>
      <w:r w:rsidRPr="009153FE">
        <w:t>Department</w:t>
      </w:r>
      <w:proofErr w:type="spellEnd"/>
      <w:r w:rsidRPr="009153FE">
        <w:t xml:space="preserve"> (BPD) reçoit </w:t>
      </w:r>
      <w:r>
        <w:t xml:space="preserve">chaque jour des rapports de crime </w:t>
      </w:r>
      <w:proofErr w:type="spellStart"/>
      <w:r>
        <w:t>auquels</w:t>
      </w:r>
      <w:proofErr w:type="spellEnd"/>
      <w:r>
        <w:t xml:space="preserve"> les officiers doivent répondre. Ces données sont maintenant stockées est formalisé depuis 2015. Analyser ces données pourra permettre aux officiers de mieux comprendre et visualiser les quartiers dit à risque. </w:t>
      </w:r>
      <w:r w:rsidR="00867132">
        <w:t xml:space="preserve">Ce document est un rapport des résultats obtenues dans le cadre de la résolution de la problématique suivante : </w:t>
      </w:r>
      <w:r w:rsidR="00867132" w:rsidRPr="00867132">
        <w:rPr>
          <w:b/>
          <w:bCs/>
        </w:rPr>
        <w:t>Est-il possible de prévoir où et quand un crime va être commis ?</w:t>
      </w:r>
    </w:p>
    <w:p w14:paraId="4A9C6D65" w14:textId="77777777" w:rsidR="00867132" w:rsidRDefault="00867132" w:rsidP="00867132">
      <w:pPr>
        <w:rPr>
          <w:b/>
          <w:bCs/>
        </w:rPr>
      </w:pPr>
    </w:p>
    <w:p w14:paraId="362119AD" w14:textId="2CD8FD0D" w:rsidR="00867132" w:rsidRDefault="00867132" w:rsidP="00867132">
      <w:r>
        <w:t>Pour cela, nous allons nous basée sur les données fournis, analyser les données afin de les comprendre et ainsi mettre en place un algorithme qui nous permettra de prédire les futurs crimes.</w:t>
      </w:r>
    </w:p>
    <w:p w14:paraId="188852B0" w14:textId="262596BB" w:rsidR="0055179F" w:rsidRDefault="00462B38" w:rsidP="0055179F">
      <w:pPr>
        <w:pStyle w:val="Titre1"/>
      </w:pPr>
      <w:bookmarkStart w:id="1" w:name="_Toc54914370"/>
      <w:r>
        <w:t>Analyse des données</w:t>
      </w:r>
      <w:bookmarkEnd w:id="1"/>
    </w:p>
    <w:p w14:paraId="0B143B3C" w14:textId="15764594" w:rsidR="00462B38" w:rsidRDefault="005473D5" w:rsidP="00462B38">
      <w:r>
        <w:t>Les données transmis pour ce travail sont les suivantes :</w:t>
      </w:r>
    </w:p>
    <w:tbl>
      <w:tblPr>
        <w:tblStyle w:val="Grilledutableau"/>
        <w:tblW w:w="0" w:type="auto"/>
        <w:tblLook w:val="04A0" w:firstRow="1" w:lastRow="0" w:firstColumn="1" w:lastColumn="0" w:noHBand="0" w:noVBand="1"/>
      </w:tblPr>
      <w:tblGrid>
        <w:gridCol w:w="3508"/>
        <w:gridCol w:w="3464"/>
        <w:gridCol w:w="3479"/>
      </w:tblGrid>
      <w:tr w:rsidR="005473D5" w14:paraId="6CFD8631" w14:textId="77777777" w:rsidTr="005473D5">
        <w:tc>
          <w:tcPr>
            <w:tcW w:w="3533" w:type="dxa"/>
          </w:tcPr>
          <w:p w14:paraId="1889B7AE" w14:textId="7F51DBDA" w:rsidR="005473D5" w:rsidRPr="005473D5" w:rsidRDefault="005473D5" w:rsidP="006D3755">
            <w:pPr>
              <w:jc w:val="center"/>
              <w:rPr>
                <w:b/>
                <w:bCs/>
              </w:rPr>
            </w:pPr>
            <w:r w:rsidRPr="005473D5">
              <w:rPr>
                <w:b/>
                <w:bCs/>
              </w:rPr>
              <w:t>Données</w:t>
            </w:r>
          </w:p>
        </w:tc>
        <w:tc>
          <w:tcPr>
            <w:tcW w:w="3534" w:type="dxa"/>
          </w:tcPr>
          <w:p w14:paraId="76585C65" w14:textId="235E5469" w:rsidR="005473D5" w:rsidRPr="005473D5" w:rsidRDefault="005473D5" w:rsidP="006D3755">
            <w:pPr>
              <w:jc w:val="center"/>
              <w:rPr>
                <w:b/>
                <w:bCs/>
              </w:rPr>
            </w:pPr>
            <w:r w:rsidRPr="005473D5">
              <w:rPr>
                <w:b/>
                <w:bCs/>
              </w:rPr>
              <w:t>Type</w:t>
            </w:r>
          </w:p>
        </w:tc>
        <w:tc>
          <w:tcPr>
            <w:tcW w:w="3534" w:type="dxa"/>
          </w:tcPr>
          <w:p w14:paraId="36DD9081" w14:textId="3867CD51" w:rsidR="005473D5" w:rsidRPr="005473D5" w:rsidRDefault="005473D5" w:rsidP="006D3755">
            <w:pPr>
              <w:jc w:val="center"/>
              <w:rPr>
                <w:b/>
                <w:bCs/>
              </w:rPr>
            </w:pPr>
            <w:r w:rsidRPr="005473D5">
              <w:rPr>
                <w:b/>
                <w:bCs/>
              </w:rPr>
              <w:t>Exemple</w:t>
            </w:r>
          </w:p>
        </w:tc>
      </w:tr>
      <w:tr w:rsidR="005473D5" w14:paraId="1D242056" w14:textId="77777777" w:rsidTr="005473D5">
        <w:tc>
          <w:tcPr>
            <w:tcW w:w="3533" w:type="dxa"/>
          </w:tcPr>
          <w:p w14:paraId="55120421" w14:textId="57891A01" w:rsidR="005473D5" w:rsidRDefault="005473D5" w:rsidP="00462B38">
            <w:r w:rsidRPr="005473D5">
              <w:t>INCIDENT_NUMBER</w:t>
            </w:r>
          </w:p>
        </w:tc>
        <w:tc>
          <w:tcPr>
            <w:tcW w:w="3534" w:type="dxa"/>
          </w:tcPr>
          <w:p w14:paraId="2F35496B" w14:textId="33CC10A5" w:rsidR="005473D5" w:rsidRDefault="005473D5" w:rsidP="00462B38">
            <w:r>
              <w:t>Texte</w:t>
            </w:r>
          </w:p>
        </w:tc>
        <w:tc>
          <w:tcPr>
            <w:tcW w:w="3534" w:type="dxa"/>
          </w:tcPr>
          <w:p w14:paraId="2A4E6923" w14:textId="5090BF67" w:rsidR="005473D5" w:rsidRDefault="005473D5" w:rsidP="00462B38">
            <w:r w:rsidRPr="005473D5">
              <w:t>I182070945</w:t>
            </w:r>
          </w:p>
        </w:tc>
      </w:tr>
      <w:tr w:rsidR="005473D5" w14:paraId="2F6697B8" w14:textId="77777777" w:rsidTr="005473D5">
        <w:tc>
          <w:tcPr>
            <w:tcW w:w="3533" w:type="dxa"/>
          </w:tcPr>
          <w:p w14:paraId="0DF934B3" w14:textId="10818B61" w:rsidR="005473D5" w:rsidRDefault="005473D5" w:rsidP="00462B38">
            <w:r w:rsidRPr="005473D5">
              <w:t>OFFENSE_CODE</w:t>
            </w:r>
          </w:p>
        </w:tc>
        <w:tc>
          <w:tcPr>
            <w:tcW w:w="3534" w:type="dxa"/>
          </w:tcPr>
          <w:p w14:paraId="2C676602" w14:textId="0193A963" w:rsidR="005473D5" w:rsidRDefault="005473D5" w:rsidP="00462B38">
            <w:r>
              <w:t>Nombre</w:t>
            </w:r>
          </w:p>
        </w:tc>
        <w:tc>
          <w:tcPr>
            <w:tcW w:w="3534" w:type="dxa"/>
          </w:tcPr>
          <w:p w14:paraId="15C1304C" w14:textId="733D4766" w:rsidR="005473D5" w:rsidRDefault="005473D5" w:rsidP="00462B38">
            <w:r w:rsidRPr="005473D5">
              <w:t>619</w:t>
            </w:r>
          </w:p>
        </w:tc>
      </w:tr>
      <w:tr w:rsidR="005473D5" w14:paraId="509D3593" w14:textId="77777777" w:rsidTr="005473D5">
        <w:tc>
          <w:tcPr>
            <w:tcW w:w="3533" w:type="dxa"/>
          </w:tcPr>
          <w:p w14:paraId="0DD74BF5" w14:textId="2245E57C" w:rsidR="005473D5" w:rsidRDefault="006D3755" w:rsidP="00462B38">
            <w:r w:rsidRPr="006D3755">
              <w:t>OFFENSE_CODE_GROUP</w:t>
            </w:r>
          </w:p>
        </w:tc>
        <w:tc>
          <w:tcPr>
            <w:tcW w:w="3534" w:type="dxa"/>
          </w:tcPr>
          <w:p w14:paraId="1789AEE1" w14:textId="4E2AC619" w:rsidR="005473D5" w:rsidRDefault="005473D5" w:rsidP="00462B38">
            <w:r>
              <w:t>Texte</w:t>
            </w:r>
          </w:p>
        </w:tc>
        <w:tc>
          <w:tcPr>
            <w:tcW w:w="3534" w:type="dxa"/>
          </w:tcPr>
          <w:p w14:paraId="18069C0C" w14:textId="47144FB0" w:rsidR="005473D5" w:rsidRDefault="005473D5" w:rsidP="00462B38">
            <w:proofErr w:type="spellStart"/>
            <w:r w:rsidRPr="005473D5">
              <w:t>Larceny</w:t>
            </w:r>
            <w:proofErr w:type="spellEnd"/>
          </w:p>
        </w:tc>
      </w:tr>
      <w:tr w:rsidR="005473D5" w14:paraId="00B59062" w14:textId="77777777" w:rsidTr="005473D5">
        <w:tc>
          <w:tcPr>
            <w:tcW w:w="3533" w:type="dxa"/>
          </w:tcPr>
          <w:p w14:paraId="3A1D319A" w14:textId="73BCB76B" w:rsidR="005473D5" w:rsidRDefault="006D3755" w:rsidP="00462B38">
            <w:r w:rsidRPr="006D3755">
              <w:t>OFFENSE_DESCRIPTION</w:t>
            </w:r>
          </w:p>
        </w:tc>
        <w:tc>
          <w:tcPr>
            <w:tcW w:w="3534" w:type="dxa"/>
          </w:tcPr>
          <w:p w14:paraId="0D04BBB0" w14:textId="401BDA58" w:rsidR="005473D5" w:rsidRDefault="006D3755" w:rsidP="00462B38">
            <w:r>
              <w:t>Texte</w:t>
            </w:r>
          </w:p>
        </w:tc>
        <w:tc>
          <w:tcPr>
            <w:tcW w:w="3534" w:type="dxa"/>
          </w:tcPr>
          <w:p w14:paraId="09A10125" w14:textId="53C8F980" w:rsidR="005473D5" w:rsidRDefault="006D3755" w:rsidP="00462B38">
            <w:r w:rsidRPr="006D3755">
              <w:t>LARCENY ALL OTHERS</w:t>
            </w:r>
          </w:p>
        </w:tc>
      </w:tr>
      <w:tr w:rsidR="005473D5" w14:paraId="462A63F1" w14:textId="77777777" w:rsidTr="005473D5">
        <w:tc>
          <w:tcPr>
            <w:tcW w:w="3533" w:type="dxa"/>
          </w:tcPr>
          <w:p w14:paraId="5070ABF5" w14:textId="78E7CF6E" w:rsidR="005473D5" w:rsidRDefault="006D3755" w:rsidP="006D3755">
            <w:r w:rsidRPr="006D3755">
              <w:t>DISTRICT</w:t>
            </w:r>
          </w:p>
        </w:tc>
        <w:tc>
          <w:tcPr>
            <w:tcW w:w="3534" w:type="dxa"/>
          </w:tcPr>
          <w:p w14:paraId="0D81C43A" w14:textId="04618735" w:rsidR="005473D5" w:rsidRDefault="006D3755" w:rsidP="00462B38">
            <w:r>
              <w:t>Texte</w:t>
            </w:r>
          </w:p>
        </w:tc>
        <w:tc>
          <w:tcPr>
            <w:tcW w:w="3534" w:type="dxa"/>
          </w:tcPr>
          <w:p w14:paraId="4651AB6E" w14:textId="732B293D" w:rsidR="005473D5" w:rsidRDefault="006D3755" w:rsidP="00462B38">
            <w:r w:rsidRPr="006D3755">
              <w:t>D14</w:t>
            </w:r>
          </w:p>
        </w:tc>
      </w:tr>
      <w:tr w:rsidR="005473D5" w14:paraId="62BEDB1C" w14:textId="77777777" w:rsidTr="005473D5">
        <w:tc>
          <w:tcPr>
            <w:tcW w:w="3533" w:type="dxa"/>
          </w:tcPr>
          <w:p w14:paraId="6348EB3E" w14:textId="5F663649" w:rsidR="005473D5" w:rsidRDefault="006D3755" w:rsidP="00462B38">
            <w:r w:rsidRPr="006D3755">
              <w:t>REPORTING_AREA</w:t>
            </w:r>
          </w:p>
        </w:tc>
        <w:tc>
          <w:tcPr>
            <w:tcW w:w="3534" w:type="dxa"/>
          </w:tcPr>
          <w:p w14:paraId="7F75896E" w14:textId="7A7B8C03" w:rsidR="005473D5" w:rsidRDefault="006D3755" w:rsidP="00462B38">
            <w:r>
              <w:t>Texte</w:t>
            </w:r>
          </w:p>
        </w:tc>
        <w:tc>
          <w:tcPr>
            <w:tcW w:w="3534" w:type="dxa"/>
          </w:tcPr>
          <w:p w14:paraId="5B262DFB" w14:textId="10657F0F" w:rsidR="005473D5" w:rsidRDefault="006D3755" w:rsidP="00462B38">
            <w:r>
              <w:t>808</w:t>
            </w:r>
          </w:p>
        </w:tc>
      </w:tr>
      <w:tr w:rsidR="005473D5" w14:paraId="6C8B1035" w14:textId="77777777" w:rsidTr="005473D5">
        <w:tc>
          <w:tcPr>
            <w:tcW w:w="3533" w:type="dxa"/>
          </w:tcPr>
          <w:p w14:paraId="4EE8B4B6" w14:textId="23E1FF34" w:rsidR="005473D5" w:rsidRDefault="006D3755" w:rsidP="00462B38">
            <w:r w:rsidRPr="006D3755">
              <w:t>SHOOTING</w:t>
            </w:r>
          </w:p>
        </w:tc>
        <w:tc>
          <w:tcPr>
            <w:tcW w:w="3534" w:type="dxa"/>
          </w:tcPr>
          <w:p w14:paraId="50698767" w14:textId="5A1A3B25" w:rsidR="005473D5" w:rsidRDefault="006D3755" w:rsidP="00462B38">
            <w:r>
              <w:t>Texte (Boolean)</w:t>
            </w:r>
          </w:p>
        </w:tc>
        <w:tc>
          <w:tcPr>
            <w:tcW w:w="3534" w:type="dxa"/>
          </w:tcPr>
          <w:p w14:paraId="7B7C59B9" w14:textId="4F6F0E5D" w:rsidR="005473D5" w:rsidRDefault="006D3755" w:rsidP="00462B38">
            <w:r>
              <w:t>Y</w:t>
            </w:r>
          </w:p>
        </w:tc>
      </w:tr>
      <w:tr w:rsidR="006D3755" w14:paraId="0CCF50DF" w14:textId="77777777" w:rsidTr="005473D5">
        <w:tc>
          <w:tcPr>
            <w:tcW w:w="3533" w:type="dxa"/>
          </w:tcPr>
          <w:p w14:paraId="366432DA" w14:textId="67B95B84" w:rsidR="006D3755" w:rsidRPr="006D3755" w:rsidRDefault="006D3755" w:rsidP="00462B38">
            <w:r w:rsidRPr="006D3755">
              <w:t>OCCURRED_ON_DATE</w:t>
            </w:r>
          </w:p>
        </w:tc>
        <w:tc>
          <w:tcPr>
            <w:tcW w:w="3534" w:type="dxa"/>
          </w:tcPr>
          <w:p w14:paraId="3CFF9DF4" w14:textId="206F946A" w:rsidR="006D3755" w:rsidRDefault="006D3755" w:rsidP="00462B38">
            <w:r>
              <w:t>Date</w:t>
            </w:r>
          </w:p>
        </w:tc>
        <w:tc>
          <w:tcPr>
            <w:tcW w:w="3534" w:type="dxa"/>
          </w:tcPr>
          <w:p w14:paraId="355B5B6E" w14:textId="1CBA14E7" w:rsidR="006D3755" w:rsidRDefault="006D3755" w:rsidP="00462B38">
            <w:r w:rsidRPr="006D3755">
              <w:t xml:space="preserve">2018-09-02 </w:t>
            </w:r>
            <w:proofErr w:type="gramStart"/>
            <w:r w:rsidRPr="006D3755">
              <w:t>13:</w:t>
            </w:r>
            <w:proofErr w:type="gramEnd"/>
            <w:r w:rsidRPr="006D3755">
              <w:t>00:00</w:t>
            </w:r>
          </w:p>
        </w:tc>
      </w:tr>
      <w:tr w:rsidR="006D3755" w14:paraId="244507AE" w14:textId="77777777" w:rsidTr="005473D5">
        <w:tc>
          <w:tcPr>
            <w:tcW w:w="3533" w:type="dxa"/>
          </w:tcPr>
          <w:p w14:paraId="5C344CE8" w14:textId="1A8ABF47" w:rsidR="006D3755" w:rsidRPr="006D3755" w:rsidRDefault="006D3755" w:rsidP="00462B38">
            <w:r>
              <w:t>YEAR</w:t>
            </w:r>
          </w:p>
        </w:tc>
        <w:tc>
          <w:tcPr>
            <w:tcW w:w="3534" w:type="dxa"/>
          </w:tcPr>
          <w:p w14:paraId="5D774DAD" w14:textId="1DAA2435" w:rsidR="006D3755" w:rsidRDefault="006D3755" w:rsidP="00462B38">
            <w:r>
              <w:t>Nombre</w:t>
            </w:r>
          </w:p>
        </w:tc>
        <w:tc>
          <w:tcPr>
            <w:tcW w:w="3534" w:type="dxa"/>
          </w:tcPr>
          <w:p w14:paraId="44EBC72E" w14:textId="542F3023" w:rsidR="006D3755" w:rsidRDefault="006D3755" w:rsidP="00462B38">
            <w:r>
              <w:t>2018</w:t>
            </w:r>
          </w:p>
        </w:tc>
      </w:tr>
      <w:tr w:rsidR="006D3755" w14:paraId="288495E5" w14:textId="77777777" w:rsidTr="005473D5">
        <w:tc>
          <w:tcPr>
            <w:tcW w:w="3533" w:type="dxa"/>
          </w:tcPr>
          <w:p w14:paraId="0DF3CD97" w14:textId="5F3B2C13" w:rsidR="006D3755" w:rsidRPr="006D3755" w:rsidRDefault="006D3755" w:rsidP="00462B38">
            <w:r w:rsidRPr="006D3755">
              <w:t>MONTH</w:t>
            </w:r>
          </w:p>
        </w:tc>
        <w:tc>
          <w:tcPr>
            <w:tcW w:w="3534" w:type="dxa"/>
          </w:tcPr>
          <w:p w14:paraId="5D22CFE1" w14:textId="1BD23D99" w:rsidR="006D3755" w:rsidRDefault="006D3755" w:rsidP="00462B38">
            <w:r>
              <w:t>Nombre</w:t>
            </w:r>
          </w:p>
        </w:tc>
        <w:tc>
          <w:tcPr>
            <w:tcW w:w="3534" w:type="dxa"/>
          </w:tcPr>
          <w:p w14:paraId="1B8DC328" w14:textId="108B020E" w:rsidR="006D3755" w:rsidRDefault="006D3755" w:rsidP="00462B38">
            <w:r w:rsidRPr="006D3755">
              <w:t>9</w:t>
            </w:r>
          </w:p>
        </w:tc>
      </w:tr>
      <w:tr w:rsidR="006D3755" w14:paraId="5CB2D280" w14:textId="77777777" w:rsidTr="005473D5">
        <w:tc>
          <w:tcPr>
            <w:tcW w:w="3533" w:type="dxa"/>
          </w:tcPr>
          <w:p w14:paraId="4FF03123" w14:textId="41BD1A30" w:rsidR="006D3755" w:rsidRPr="006D3755" w:rsidRDefault="006D3755" w:rsidP="00462B38">
            <w:r w:rsidRPr="006D3755">
              <w:t>DAY_OF_WEEK</w:t>
            </w:r>
          </w:p>
        </w:tc>
        <w:tc>
          <w:tcPr>
            <w:tcW w:w="3534" w:type="dxa"/>
          </w:tcPr>
          <w:p w14:paraId="4C99F956" w14:textId="07CD177A" w:rsidR="006D3755" w:rsidRDefault="006D3755" w:rsidP="00462B38">
            <w:r>
              <w:t>Texte</w:t>
            </w:r>
          </w:p>
        </w:tc>
        <w:tc>
          <w:tcPr>
            <w:tcW w:w="3534" w:type="dxa"/>
          </w:tcPr>
          <w:p w14:paraId="49FF281E" w14:textId="7BF05E0E" w:rsidR="006D3755" w:rsidRDefault="006D3755" w:rsidP="00462B38">
            <w:r w:rsidRPr="006D3755">
              <w:t>Sunday</w:t>
            </w:r>
          </w:p>
        </w:tc>
      </w:tr>
      <w:tr w:rsidR="006D3755" w14:paraId="15D49886" w14:textId="77777777" w:rsidTr="005473D5">
        <w:tc>
          <w:tcPr>
            <w:tcW w:w="3533" w:type="dxa"/>
          </w:tcPr>
          <w:p w14:paraId="0989FBE5" w14:textId="4DE80FEC" w:rsidR="006D3755" w:rsidRPr="006D3755" w:rsidRDefault="006D3755" w:rsidP="00462B38">
            <w:r w:rsidRPr="006D3755">
              <w:t>HOUR</w:t>
            </w:r>
          </w:p>
        </w:tc>
        <w:tc>
          <w:tcPr>
            <w:tcW w:w="3534" w:type="dxa"/>
          </w:tcPr>
          <w:p w14:paraId="0D9127C2" w14:textId="6B91CE54" w:rsidR="006D3755" w:rsidRDefault="006D3755" w:rsidP="00462B38">
            <w:r>
              <w:t>Nombre</w:t>
            </w:r>
          </w:p>
        </w:tc>
        <w:tc>
          <w:tcPr>
            <w:tcW w:w="3534" w:type="dxa"/>
          </w:tcPr>
          <w:p w14:paraId="14AEED5C" w14:textId="0FDE03E8" w:rsidR="006D3755" w:rsidRDefault="006D3755" w:rsidP="00462B38">
            <w:r w:rsidRPr="006D3755">
              <w:t>13</w:t>
            </w:r>
          </w:p>
        </w:tc>
      </w:tr>
      <w:tr w:rsidR="006D3755" w14:paraId="4AC71795" w14:textId="77777777" w:rsidTr="005473D5">
        <w:tc>
          <w:tcPr>
            <w:tcW w:w="3533" w:type="dxa"/>
          </w:tcPr>
          <w:p w14:paraId="22EFAB63" w14:textId="475AC4BD" w:rsidR="006D3755" w:rsidRPr="006D3755" w:rsidRDefault="006D3755" w:rsidP="00462B38">
            <w:r w:rsidRPr="006D3755">
              <w:t>UCR_PART</w:t>
            </w:r>
          </w:p>
        </w:tc>
        <w:tc>
          <w:tcPr>
            <w:tcW w:w="3534" w:type="dxa"/>
          </w:tcPr>
          <w:p w14:paraId="5F8EC8A8" w14:textId="620A50CD" w:rsidR="006D3755" w:rsidRDefault="006D3755" w:rsidP="00462B38">
            <w:r>
              <w:t>Texte</w:t>
            </w:r>
          </w:p>
        </w:tc>
        <w:tc>
          <w:tcPr>
            <w:tcW w:w="3534" w:type="dxa"/>
          </w:tcPr>
          <w:p w14:paraId="03B4D11E" w14:textId="4C2B9DA1" w:rsidR="006D3755" w:rsidRDefault="006D3755" w:rsidP="00462B38">
            <w:r w:rsidRPr="006D3755">
              <w:t>Part One</w:t>
            </w:r>
          </w:p>
        </w:tc>
      </w:tr>
      <w:tr w:rsidR="006D3755" w14:paraId="00962048" w14:textId="77777777" w:rsidTr="005473D5">
        <w:tc>
          <w:tcPr>
            <w:tcW w:w="3533" w:type="dxa"/>
          </w:tcPr>
          <w:p w14:paraId="352D0DB3" w14:textId="28ABF582" w:rsidR="006D3755" w:rsidRPr="006D3755" w:rsidRDefault="006D3755" w:rsidP="006D3755">
            <w:r w:rsidRPr="006D3755">
              <w:t>STREET</w:t>
            </w:r>
          </w:p>
        </w:tc>
        <w:tc>
          <w:tcPr>
            <w:tcW w:w="3534" w:type="dxa"/>
          </w:tcPr>
          <w:p w14:paraId="1C73529D" w14:textId="40CAAC21" w:rsidR="006D3755" w:rsidRDefault="006D3755" w:rsidP="00462B38">
            <w:r>
              <w:t>Texte</w:t>
            </w:r>
          </w:p>
        </w:tc>
        <w:tc>
          <w:tcPr>
            <w:tcW w:w="3534" w:type="dxa"/>
          </w:tcPr>
          <w:p w14:paraId="0F35088F" w14:textId="0D67D94A" w:rsidR="006D3755" w:rsidRDefault="006D3755" w:rsidP="00462B38">
            <w:r w:rsidRPr="006D3755">
              <w:t>LINCOLN ST</w:t>
            </w:r>
          </w:p>
        </w:tc>
      </w:tr>
      <w:tr w:rsidR="006D3755" w14:paraId="5213FB69" w14:textId="77777777" w:rsidTr="005473D5">
        <w:tc>
          <w:tcPr>
            <w:tcW w:w="3533" w:type="dxa"/>
          </w:tcPr>
          <w:p w14:paraId="534B36D6" w14:textId="5363F62E" w:rsidR="006D3755" w:rsidRPr="006D3755" w:rsidRDefault="006D3755" w:rsidP="006D3755">
            <w:proofErr w:type="spellStart"/>
            <w:r>
              <w:t>Lat</w:t>
            </w:r>
            <w:proofErr w:type="spellEnd"/>
          </w:p>
        </w:tc>
        <w:tc>
          <w:tcPr>
            <w:tcW w:w="3534" w:type="dxa"/>
          </w:tcPr>
          <w:p w14:paraId="07838E01" w14:textId="53A54BC0" w:rsidR="006D3755" w:rsidRDefault="006D3755" w:rsidP="00462B38">
            <w:r>
              <w:t>Nombre</w:t>
            </w:r>
          </w:p>
        </w:tc>
        <w:tc>
          <w:tcPr>
            <w:tcW w:w="3534" w:type="dxa"/>
          </w:tcPr>
          <w:p w14:paraId="5CEB832B" w14:textId="7F073B0F" w:rsidR="006D3755" w:rsidRDefault="006D3755" w:rsidP="00462B38">
            <w:r w:rsidRPr="006D3755">
              <w:t>42.357791</w:t>
            </w:r>
          </w:p>
        </w:tc>
      </w:tr>
      <w:tr w:rsidR="006D3755" w14:paraId="7CD81A7A" w14:textId="77777777" w:rsidTr="005473D5">
        <w:tc>
          <w:tcPr>
            <w:tcW w:w="3533" w:type="dxa"/>
          </w:tcPr>
          <w:p w14:paraId="5BA5D0E8" w14:textId="3BA1ECC5" w:rsidR="006D3755" w:rsidRPr="006D3755" w:rsidRDefault="006D3755" w:rsidP="006D3755">
            <w:r>
              <w:t>Long</w:t>
            </w:r>
          </w:p>
        </w:tc>
        <w:tc>
          <w:tcPr>
            <w:tcW w:w="3534" w:type="dxa"/>
          </w:tcPr>
          <w:p w14:paraId="034C4C18" w14:textId="0757D97F" w:rsidR="006D3755" w:rsidRDefault="006D3755" w:rsidP="00462B38">
            <w:r>
              <w:t>Nombre</w:t>
            </w:r>
          </w:p>
        </w:tc>
        <w:tc>
          <w:tcPr>
            <w:tcW w:w="3534" w:type="dxa"/>
          </w:tcPr>
          <w:p w14:paraId="210FF935" w14:textId="602E330C" w:rsidR="006D3755" w:rsidRDefault="006D3755" w:rsidP="00462B38">
            <w:r w:rsidRPr="006D3755">
              <w:t>-71.139371</w:t>
            </w:r>
          </w:p>
        </w:tc>
      </w:tr>
      <w:tr w:rsidR="006D3755" w14:paraId="5746DC31" w14:textId="77777777" w:rsidTr="005473D5">
        <w:tc>
          <w:tcPr>
            <w:tcW w:w="3533" w:type="dxa"/>
          </w:tcPr>
          <w:p w14:paraId="410E8F32" w14:textId="747D7E60" w:rsidR="006D3755" w:rsidRPr="006D3755" w:rsidRDefault="006D3755" w:rsidP="006D3755">
            <w:r>
              <w:t>Location</w:t>
            </w:r>
          </w:p>
        </w:tc>
        <w:tc>
          <w:tcPr>
            <w:tcW w:w="3534" w:type="dxa"/>
          </w:tcPr>
          <w:p w14:paraId="66984EBF" w14:textId="3D926B51" w:rsidR="006D3755" w:rsidRDefault="006D3755" w:rsidP="00462B38">
            <w:r>
              <w:t>Tableau de nombre</w:t>
            </w:r>
          </w:p>
        </w:tc>
        <w:tc>
          <w:tcPr>
            <w:tcW w:w="3534" w:type="dxa"/>
          </w:tcPr>
          <w:p w14:paraId="7C11F091" w14:textId="63370F32" w:rsidR="006D3755" w:rsidRDefault="006D3755" w:rsidP="00462B38">
            <w:r w:rsidRPr="006D3755">
              <w:t>(42.35779134, -71.13937053)</w:t>
            </w:r>
          </w:p>
        </w:tc>
      </w:tr>
      <w:tr w:rsidR="006D3755" w14:paraId="03014FAF" w14:textId="77777777" w:rsidTr="006D3755">
        <w:tc>
          <w:tcPr>
            <w:tcW w:w="3533" w:type="dxa"/>
            <w:shd w:val="clear" w:color="auto" w:fill="D99594" w:themeFill="accent2" w:themeFillTint="99"/>
          </w:tcPr>
          <w:p w14:paraId="42EBFDC2" w14:textId="4CB5DC31" w:rsidR="006D3755" w:rsidRDefault="006D3755" w:rsidP="006D3755">
            <w:proofErr w:type="spellStart"/>
            <w:r>
              <w:t>Category</w:t>
            </w:r>
            <w:proofErr w:type="spellEnd"/>
          </w:p>
        </w:tc>
        <w:tc>
          <w:tcPr>
            <w:tcW w:w="3534" w:type="dxa"/>
            <w:shd w:val="clear" w:color="auto" w:fill="D99594" w:themeFill="accent2" w:themeFillTint="99"/>
          </w:tcPr>
          <w:p w14:paraId="7272C9A0" w14:textId="3A3A37CB" w:rsidR="006D3755" w:rsidRDefault="006D3755" w:rsidP="00462B38">
            <w:r>
              <w:t>Texte</w:t>
            </w:r>
          </w:p>
        </w:tc>
        <w:tc>
          <w:tcPr>
            <w:tcW w:w="3534" w:type="dxa"/>
            <w:shd w:val="clear" w:color="auto" w:fill="D99594" w:themeFill="accent2" w:themeFillTint="99"/>
          </w:tcPr>
          <w:p w14:paraId="38ADEA46" w14:textId="4F77A4BC" w:rsidR="006D3755" w:rsidRDefault="006D3755" w:rsidP="00462B38">
            <w:proofErr w:type="spellStart"/>
            <w:r w:rsidRPr="006D3755">
              <w:t>L</w:t>
            </w:r>
            <w:r>
              <w:t>arceny</w:t>
            </w:r>
            <w:proofErr w:type="spellEnd"/>
          </w:p>
        </w:tc>
      </w:tr>
    </w:tbl>
    <w:p w14:paraId="7557F0E4" w14:textId="27304F5F" w:rsidR="005473D5" w:rsidRDefault="005473D5" w:rsidP="00462B38"/>
    <w:p w14:paraId="0361AAA2" w14:textId="50D97863" w:rsidR="006D3755" w:rsidRDefault="006D3755" w:rsidP="00462B38">
      <w:r>
        <w:t>Dans cette liste de donnée, « </w:t>
      </w:r>
      <w:proofErr w:type="spellStart"/>
      <w:r>
        <w:t>Category</w:t>
      </w:r>
      <w:proofErr w:type="spellEnd"/>
      <w:r>
        <w:t xml:space="preserve"> » a été ajouté afin de pouvoir regrouper les crimes et mieux comprendre les types de crimes. </w:t>
      </w:r>
      <w:r w:rsidR="001A2E27">
        <w:t xml:space="preserve">Cette donnée étant moins éparpiller nous a permis de faire des analyses plus précises sur les différents crimes à boston, en regroupant par exemple les différents vols qu’ils soient à l’arraché ou sur propriété privé. </w:t>
      </w:r>
    </w:p>
    <w:p w14:paraId="41EC5B49" w14:textId="2376D9E3" w:rsidR="001A2E27" w:rsidRDefault="001A2E27" w:rsidP="00462B38"/>
    <w:p w14:paraId="21918F31" w14:textId="149DC3FA" w:rsidR="001A2E27" w:rsidRDefault="001A2E27" w:rsidP="00462B38">
      <w:r>
        <w:rPr>
          <w:noProof/>
        </w:rPr>
        <w:lastRenderedPageBreak/>
        <w:drawing>
          <wp:inline distT="0" distB="0" distL="0" distR="0" wp14:anchorId="249EB762" wp14:editId="08D2A8AE">
            <wp:extent cx="6795651" cy="378142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2565" cy="3824224"/>
                    </a:xfrm>
                    <a:prstGeom prst="rect">
                      <a:avLst/>
                    </a:prstGeom>
                  </pic:spPr>
                </pic:pic>
              </a:graphicData>
            </a:graphic>
          </wp:inline>
        </w:drawing>
      </w:r>
    </w:p>
    <w:p w14:paraId="0373FA1B" w14:textId="5182A558" w:rsidR="001A2E27" w:rsidRDefault="001A2E27" w:rsidP="001A2E27">
      <w:pPr>
        <w:jc w:val="center"/>
        <w:rPr>
          <w:i/>
          <w:iCs/>
        </w:rPr>
      </w:pPr>
      <w:r>
        <w:rPr>
          <w:i/>
          <w:iCs/>
        </w:rPr>
        <w:t>Figure 1 : Graphique représentant le nombre de crimes</w:t>
      </w:r>
      <w:r w:rsidR="00445165">
        <w:rPr>
          <w:i/>
          <w:iCs/>
        </w:rPr>
        <w:t xml:space="preserve"> </w:t>
      </w:r>
      <w:r w:rsidR="00566E58">
        <w:rPr>
          <w:i/>
          <w:iCs/>
        </w:rPr>
        <w:t>entre 2015 et 2018</w:t>
      </w:r>
    </w:p>
    <w:p w14:paraId="1AA104F2" w14:textId="77777777" w:rsidR="001A2E27" w:rsidRDefault="001A2E27" w:rsidP="001A2E27"/>
    <w:p w14:paraId="7FF69186" w14:textId="5A11CD1D" w:rsidR="00445165" w:rsidRPr="00E61A06" w:rsidRDefault="001A2E27" w:rsidP="00445165">
      <w:pPr>
        <w:rPr>
          <w:i/>
          <w:iCs/>
        </w:rPr>
      </w:pPr>
      <w:r>
        <w:t xml:space="preserve">A partir de ce graphique, on a pu constater plusieurs points. Le premier est que les données fournis ne sont comprises qu’entre Juillet 2015 et Août 2018, ce qui a </w:t>
      </w:r>
      <w:r w:rsidR="00445165">
        <w:t>faussé</w:t>
      </w:r>
      <w:r>
        <w:t xml:space="preserve"> les données sur le nombre de crimes par années.</w:t>
      </w:r>
    </w:p>
    <w:p w14:paraId="0E76190E" w14:textId="14F96943" w:rsidR="00445165" w:rsidRDefault="00445165" w:rsidP="00445165">
      <w:r>
        <w:t>La deuxième constatation est les différentes chutes de la courbe durant le printemps, celles-ci remontent durant l’été. Afin de comprendre ce qu’il se passe durant cette période, nous nous sommes penchés plus précisément sur sujet.</w:t>
      </w:r>
    </w:p>
    <w:p w14:paraId="3F47EB5C" w14:textId="77777777" w:rsidR="00566E58" w:rsidRDefault="00566E58" w:rsidP="00445165"/>
    <w:p w14:paraId="3E2A7FCB" w14:textId="67E7D2B5" w:rsidR="00445165" w:rsidRDefault="00445165" w:rsidP="00445165">
      <w:pPr>
        <w:jc w:val="center"/>
      </w:pPr>
      <w:r>
        <w:rPr>
          <w:noProof/>
        </w:rPr>
        <w:drawing>
          <wp:inline distT="0" distB="0" distL="0" distR="0" wp14:anchorId="428A315C" wp14:editId="49E4C1B3">
            <wp:extent cx="4067175" cy="24194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5710" cy="2460234"/>
                    </a:xfrm>
                    <a:prstGeom prst="rect">
                      <a:avLst/>
                    </a:prstGeom>
                  </pic:spPr>
                </pic:pic>
              </a:graphicData>
            </a:graphic>
          </wp:inline>
        </w:drawing>
      </w:r>
    </w:p>
    <w:p w14:paraId="438B6310" w14:textId="4FA2F652" w:rsidR="00445165" w:rsidRDefault="00445165" w:rsidP="00445165">
      <w:pPr>
        <w:jc w:val="center"/>
        <w:rPr>
          <w:i/>
          <w:iCs/>
        </w:rPr>
      </w:pPr>
      <w:r>
        <w:rPr>
          <w:i/>
          <w:iCs/>
        </w:rPr>
        <w:t xml:space="preserve">Figure </w:t>
      </w:r>
      <w:r w:rsidR="00E61A06">
        <w:rPr>
          <w:i/>
          <w:iCs/>
        </w:rPr>
        <w:t>2</w:t>
      </w:r>
      <w:r>
        <w:rPr>
          <w:i/>
          <w:iCs/>
        </w:rPr>
        <w:t> : Graphique représentant le nombre de crimes par Mois</w:t>
      </w:r>
    </w:p>
    <w:p w14:paraId="38804294" w14:textId="77777777" w:rsidR="00445165" w:rsidRDefault="00445165" w:rsidP="00445165"/>
    <w:p w14:paraId="22373BEC" w14:textId="0841288F" w:rsidR="00445165" w:rsidRDefault="00445165" w:rsidP="00445165">
      <w:r>
        <w:t>Avec ce graphique, nous avons pu confirmer que durant l’été le nombre de crimes augmentent belle et bien. Voyons maintenant quels sont les crimes les plus présents selon les districts.</w:t>
      </w:r>
    </w:p>
    <w:p w14:paraId="46BDB749" w14:textId="731E9C45" w:rsidR="00445165" w:rsidRDefault="00445165" w:rsidP="00445165">
      <w:r>
        <w:rPr>
          <w:noProof/>
        </w:rPr>
        <w:lastRenderedPageBreak/>
        <w:drawing>
          <wp:inline distT="0" distB="0" distL="0" distR="0" wp14:anchorId="5632EB86" wp14:editId="47CF3485">
            <wp:extent cx="6642735" cy="3382645"/>
            <wp:effectExtent l="0" t="0" r="571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2735" cy="3382645"/>
                    </a:xfrm>
                    <a:prstGeom prst="rect">
                      <a:avLst/>
                    </a:prstGeom>
                  </pic:spPr>
                </pic:pic>
              </a:graphicData>
            </a:graphic>
          </wp:inline>
        </w:drawing>
      </w:r>
    </w:p>
    <w:p w14:paraId="116236D3" w14:textId="451CEEDB" w:rsidR="00566E58" w:rsidRDefault="00445165" w:rsidP="00566E58">
      <w:pPr>
        <w:jc w:val="center"/>
        <w:rPr>
          <w:i/>
          <w:iCs/>
        </w:rPr>
      </w:pPr>
      <w:r>
        <w:rPr>
          <w:i/>
          <w:iCs/>
        </w:rPr>
        <w:t xml:space="preserve">Figure </w:t>
      </w:r>
      <w:r w:rsidR="00E61A06">
        <w:rPr>
          <w:i/>
          <w:iCs/>
        </w:rPr>
        <w:t xml:space="preserve">3 </w:t>
      </w:r>
      <w:r>
        <w:rPr>
          <w:i/>
          <w:iCs/>
        </w:rPr>
        <w:t>: Graphique représentant la catégorie de crime par district</w:t>
      </w:r>
    </w:p>
    <w:p w14:paraId="04262790" w14:textId="46C88093" w:rsidR="00566E58" w:rsidRDefault="00445165" w:rsidP="00445165">
      <w:r>
        <w:t xml:space="preserve">Pour ce graphique, nous avons regroupé </w:t>
      </w:r>
      <w:r w:rsidR="00566E58">
        <w:t>tous les crimes</w:t>
      </w:r>
      <w:r>
        <w:t xml:space="preserve"> en catégorie afin de voir lequel domine le plus. </w:t>
      </w:r>
      <w:r w:rsidR="00E61A06">
        <w:t>Les crimes sont dans l’ordre décroissant et comme nous pouvons le voir nous avons une barre dominante « </w:t>
      </w:r>
      <w:proofErr w:type="spellStart"/>
      <w:r w:rsidR="00E61A06">
        <w:t>Larceny</w:t>
      </w:r>
      <w:proofErr w:type="spellEnd"/>
      <w:r w:rsidR="00E61A06">
        <w:t xml:space="preserve"> » dans le district de « South End ». </w:t>
      </w:r>
    </w:p>
    <w:p w14:paraId="28A4B8F2" w14:textId="39E97BDF" w:rsidR="00E61A06" w:rsidRDefault="00E61A06" w:rsidP="00E61A06">
      <w:pPr>
        <w:jc w:val="center"/>
      </w:pPr>
      <w:r>
        <w:rPr>
          <w:noProof/>
        </w:rPr>
        <w:drawing>
          <wp:inline distT="0" distB="0" distL="0" distR="0" wp14:anchorId="1E7D2567" wp14:editId="6081E58E">
            <wp:extent cx="5924550" cy="5400680"/>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041" cy="5416624"/>
                    </a:xfrm>
                    <a:prstGeom prst="rect">
                      <a:avLst/>
                    </a:prstGeom>
                  </pic:spPr>
                </pic:pic>
              </a:graphicData>
            </a:graphic>
          </wp:inline>
        </w:drawing>
      </w:r>
    </w:p>
    <w:p w14:paraId="37C03261" w14:textId="23E584E7" w:rsidR="00E61A06" w:rsidRDefault="00E61A06" w:rsidP="00E61A06">
      <w:pPr>
        <w:jc w:val="center"/>
        <w:rPr>
          <w:i/>
          <w:iCs/>
        </w:rPr>
      </w:pPr>
      <w:r>
        <w:rPr>
          <w:i/>
          <w:iCs/>
        </w:rPr>
        <w:t xml:space="preserve">Figure </w:t>
      </w:r>
      <w:r>
        <w:rPr>
          <w:i/>
          <w:iCs/>
        </w:rPr>
        <w:t>4</w:t>
      </w:r>
      <w:r>
        <w:rPr>
          <w:i/>
          <w:iCs/>
        </w:rPr>
        <w:t xml:space="preserve"> : </w:t>
      </w:r>
      <w:r>
        <w:rPr>
          <w:i/>
          <w:iCs/>
        </w:rPr>
        <w:t>Nuage de point</w:t>
      </w:r>
      <w:r>
        <w:rPr>
          <w:i/>
          <w:iCs/>
        </w:rPr>
        <w:t xml:space="preserve"> représentant </w:t>
      </w:r>
      <w:r>
        <w:rPr>
          <w:i/>
          <w:iCs/>
        </w:rPr>
        <w:t>les</w:t>
      </w:r>
      <w:r>
        <w:rPr>
          <w:i/>
          <w:iCs/>
        </w:rPr>
        <w:t xml:space="preserve"> crime</w:t>
      </w:r>
      <w:r>
        <w:rPr>
          <w:i/>
          <w:iCs/>
        </w:rPr>
        <w:t>s</w:t>
      </w:r>
      <w:r>
        <w:rPr>
          <w:i/>
          <w:iCs/>
        </w:rPr>
        <w:t xml:space="preserve"> </w:t>
      </w:r>
      <w:r>
        <w:rPr>
          <w:i/>
          <w:iCs/>
        </w:rPr>
        <w:t>à Boston</w:t>
      </w:r>
    </w:p>
    <w:p w14:paraId="4FA9FD78" w14:textId="77777777" w:rsidR="00E61A06" w:rsidRDefault="00E61A06" w:rsidP="00E61A06">
      <w:pPr>
        <w:jc w:val="center"/>
        <w:rPr>
          <w:i/>
          <w:iCs/>
        </w:rPr>
      </w:pPr>
    </w:p>
    <w:p w14:paraId="4D41F2CD" w14:textId="5E869DED" w:rsidR="00E61A06" w:rsidRPr="00445165" w:rsidRDefault="00E61A06" w:rsidP="00E61A06">
      <w:r>
        <w:t>Afin de mieux voir</w:t>
      </w:r>
      <w:r>
        <w:t xml:space="preserve"> la répartition des crimes sur le territoire de Boston,</w:t>
      </w:r>
      <w:r>
        <w:t xml:space="preserve"> nous avons </w:t>
      </w:r>
      <w:r>
        <w:t>réalisé</w:t>
      </w:r>
      <w:r>
        <w:t xml:space="preserve"> un nuage de point </w:t>
      </w:r>
      <w:r>
        <w:t>les représentant</w:t>
      </w:r>
      <w:r>
        <w:t xml:space="preserve"> par district</w:t>
      </w:r>
      <w:r w:rsidR="00566E58">
        <w:t>.</w:t>
      </w:r>
      <w:r>
        <w:t xml:space="preserve"> </w:t>
      </w:r>
      <w:r w:rsidR="00566E58">
        <w:t>N</w:t>
      </w:r>
      <w:r>
        <w:t>ous pouvons observer certains points de couleurs qui se trouve dans en dehors de son district</w:t>
      </w:r>
      <w:r>
        <w:t>.</w:t>
      </w:r>
      <w:r>
        <w:t xml:space="preserve"> Nous en avons </w:t>
      </w:r>
      <w:r w:rsidR="00566E58">
        <w:t>conclu</w:t>
      </w:r>
      <w:r>
        <w:t xml:space="preserve"> qu’ils avaient été </w:t>
      </w:r>
      <w:r w:rsidR="00566E58">
        <w:t>signalés</w:t>
      </w:r>
      <w:r>
        <w:t xml:space="preserve"> dans le district correspondant à la couleur, cela peut représenter</w:t>
      </w:r>
      <w:r w:rsidR="00566E58">
        <w:t>,</w:t>
      </w:r>
      <w:r w:rsidR="00566E58" w:rsidRPr="00566E58">
        <w:t xml:space="preserve"> </w:t>
      </w:r>
      <w:r w:rsidR="00566E58">
        <w:t>par exemple</w:t>
      </w:r>
      <w:r w:rsidR="00566E58">
        <w:t>,</w:t>
      </w:r>
      <w:r>
        <w:t xml:space="preserve"> un vol lors d’un trajet entre</w:t>
      </w:r>
      <w:r w:rsidR="00566E58">
        <w:t xml:space="preserve"> le</w:t>
      </w:r>
      <w:r>
        <w:t xml:space="preserve"> domicile et</w:t>
      </w:r>
      <w:r w:rsidR="00566E58">
        <w:t xml:space="preserve"> le</w:t>
      </w:r>
      <w:r>
        <w:t xml:space="preserve"> lieu de travail. </w:t>
      </w:r>
    </w:p>
    <w:p w14:paraId="51FAABBD" w14:textId="0FBFD77E" w:rsidR="00462B38" w:rsidRDefault="00462B38" w:rsidP="00462B38">
      <w:pPr>
        <w:pStyle w:val="Titre1"/>
      </w:pPr>
      <w:bookmarkStart w:id="2" w:name="_Toc54914371"/>
      <w:r>
        <w:t>Résultat</w:t>
      </w:r>
      <w:bookmarkEnd w:id="2"/>
    </w:p>
    <w:p w14:paraId="4DBAB21F" w14:textId="75719CED" w:rsidR="00462B38" w:rsidRDefault="007E65EE" w:rsidP="00462B38">
      <w:r>
        <w:t xml:space="preserve">Après avoir étudier l’ensemble des données, nous avons entrainés plusieurs algorithmes pour prédire les crimes. Suite aux tests de ses algorithmes avec une partie des données écarté au préalable, nous avons pu voir et comparé leurs scores de prédictions : </w:t>
      </w:r>
    </w:p>
    <w:p w14:paraId="229E24C3" w14:textId="27F51FA3" w:rsidR="007E65EE" w:rsidRDefault="007E65EE" w:rsidP="00462B38"/>
    <w:tbl>
      <w:tblPr>
        <w:tblStyle w:val="Grilledutableau"/>
        <w:tblW w:w="0" w:type="auto"/>
        <w:tblLook w:val="04A0" w:firstRow="1" w:lastRow="0" w:firstColumn="1" w:lastColumn="0" w:noHBand="0" w:noVBand="1"/>
      </w:tblPr>
      <w:tblGrid>
        <w:gridCol w:w="5230"/>
        <w:gridCol w:w="5221"/>
      </w:tblGrid>
      <w:tr w:rsidR="007E65EE" w14:paraId="5700F75D" w14:textId="77777777" w:rsidTr="007E65EE">
        <w:tc>
          <w:tcPr>
            <w:tcW w:w="5300" w:type="dxa"/>
          </w:tcPr>
          <w:p w14:paraId="176899D4" w14:textId="79730BFC" w:rsidR="007E65EE" w:rsidRDefault="007E65EE" w:rsidP="00462B38">
            <w:r>
              <w:t>Algorithme</w:t>
            </w:r>
          </w:p>
        </w:tc>
        <w:tc>
          <w:tcPr>
            <w:tcW w:w="5301" w:type="dxa"/>
          </w:tcPr>
          <w:p w14:paraId="22E219B5" w14:textId="3CF6F8ED" w:rsidR="007E65EE" w:rsidRDefault="007E65EE" w:rsidP="00462B38">
            <w:r>
              <w:t>Score maximal</w:t>
            </w:r>
          </w:p>
        </w:tc>
      </w:tr>
      <w:tr w:rsidR="007E65EE" w14:paraId="057825B7" w14:textId="77777777" w:rsidTr="007E65EE">
        <w:tc>
          <w:tcPr>
            <w:tcW w:w="5300" w:type="dxa"/>
          </w:tcPr>
          <w:p w14:paraId="5B1E96FB" w14:textId="69B87C14" w:rsidR="007E65EE" w:rsidRDefault="007E65EE" w:rsidP="00462B38">
            <w:proofErr w:type="spellStart"/>
            <w:r>
              <w:t>Random</w:t>
            </w:r>
            <w:proofErr w:type="spellEnd"/>
            <w:r>
              <w:t xml:space="preserve"> Forest (RFC)</w:t>
            </w:r>
          </w:p>
        </w:tc>
        <w:tc>
          <w:tcPr>
            <w:tcW w:w="5301" w:type="dxa"/>
          </w:tcPr>
          <w:p w14:paraId="3F93001D" w14:textId="585F80D4" w:rsidR="007E65EE" w:rsidRDefault="007E65EE" w:rsidP="00462B38">
            <w:r>
              <w:t>39%</w:t>
            </w:r>
          </w:p>
        </w:tc>
      </w:tr>
      <w:tr w:rsidR="007E65EE" w14:paraId="30A04535" w14:textId="77777777" w:rsidTr="007E65EE">
        <w:tc>
          <w:tcPr>
            <w:tcW w:w="5300" w:type="dxa"/>
          </w:tcPr>
          <w:p w14:paraId="6D4B9467" w14:textId="6DBDC91C" w:rsidR="007E65EE" w:rsidRDefault="007E65EE" w:rsidP="00462B38">
            <w:r>
              <w:t xml:space="preserve">K </w:t>
            </w:r>
            <w:proofErr w:type="spellStart"/>
            <w:r>
              <w:t>Nearest</w:t>
            </w:r>
            <w:proofErr w:type="spellEnd"/>
            <w:r>
              <w:t xml:space="preserve"> Neighbors (KNN)</w:t>
            </w:r>
          </w:p>
        </w:tc>
        <w:tc>
          <w:tcPr>
            <w:tcW w:w="5301" w:type="dxa"/>
          </w:tcPr>
          <w:p w14:paraId="078912BB" w14:textId="55093542" w:rsidR="007E65EE" w:rsidRDefault="007E65EE" w:rsidP="00462B38">
            <w:r>
              <w:t>36%</w:t>
            </w:r>
          </w:p>
        </w:tc>
      </w:tr>
      <w:tr w:rsidR="007E65EE" w14:paraId="24183427" w14:textId="77777777" w:rsidTr="007E65EE">
        <w:tc>
          <w:tcPr>
            <w:tcW w:w="5300" w:type="dxa"/>
          </w:tcPr>
          <w:p w14:paraId="145822DB" w14:textId="5ED195A2" w:rsidR="007E65EE" w:rsidRDefault="007E65EE" w:rsidP="00462B38">
            <w:r w:rsidRPr="007E65EE">
              <w:t xml:space="preserve">Support </w:t>
            </w:r>
            <w:proofErr w:type="spellStart"/>
            <w:r w:rsidRPr="007E65EE">
              <w:t>Vector</w:t>
            </w:r>
            <w:proofErr w:type="spellEnd"/>
            <w:r w:rsidRPr="007E65EE">
              <w:t xml:space="preserve"> Classification</w:t>
            </w:r>
            <w:r>
              <w:t xml:space="preserve"> (SVC)</w:t>
            </w:r>
          </w:p>
        </w:tc>
        <w:tc>
          <w:tcPr>
            <w:tcW w:w="5301" w:type="dxa"/>
          </w:tcPr>
          <w:p w14:paraId="143DDB71" w14:textId="6175FC3E" w:rsidR="007E65EE" w:rsidRDefault="007E65EE" w:rsidP="00462B38">
            <w:r>
              <w:t xml:space="preserve"> Aucun résultat</w:t>
            </w:r>
          </w:p>
        </w:tc>
      </w:tr>
    </w:tbl>
    <w:p w14:paraId="01CB7F0B" w14:textId="09BD4496" w:rsidR="007E65EE" w:rsidRDefault="007E65EE" w:rsidP="00462B38"/>
    <w:p w14:paraId="3CFCE976" w14:textId="51FEF585" w:rsidR="007E65EE" w:rsidRDefault="007E65EE" w:rsidP="00462B38">
      <w:r>
        <w:t xml:space="preserve">Nous avons pu remarquer que l’algorithme ayant le meilleur score de prédiction est </w:t>
      </w:r>
      <w:proofErr w:type="spellStart"/>
      <w:r>
        <w:t>Random</w:t>
      </w:r>
      <w:proofErr w:type="spellEnd"/>
      <w:r>
        <w:t xml:space="preserve"> Forest. Nous avons donc livré </w:t>
      </w:r>
      <w:r w:rsidR="009153FE">
        <w:t>cet algorithme</w:t>
      </w:r>
      <w:r>
        <w:t xml:space="preserve"> en production.</w:t>
      </w:r>
    </w:p>
    <w:p w14:paraId="36288664" w14:textId="478F0797" w:rsidR="00462B38" w:rsidRDefault="00462B38" w:rsidP="00462B38">
      <w:pPr>
        <w:pStyle w:val="Titre1"/>
      </w:pPr>
      <w:bookmarkStart w:id="3" w:name="_Toc54914372"/>
      <w:r>
        <w:t>Conclusion</w:t>
      </w:r>
      <w:bookmarkEnd w:id="3"/>
    </w:p>
    <w:p w14:paraId="5522FECD" w14:textId="3A95DB3C" w:rsidR="007E65EE" w:rsidRDefault="007E65EE" w:rsidP="007E65EE"/>
    <w:p w14:paraId="220861B1" w14:textId="66C434FB" w:rsidR="007E65EE" w:rsidRPr="007E65EE" w:rsidRDefault="007E65EE" w:rsidP="007E65EE">
      <w:r>
        <w:t>L’objectif de cette analyse était de savoir si nous pouvions trouver le rapport entre différentes variables et en prédire les crimes. Celles-ci ont montré qu’il était difficile de les prév</w:t>
      </w:r>
      <w:r w:rsidR="009153FE">
        <w:t>oir</w:t>
      </w:r>
      <w:r>
        <w:t xml:space="preserve"> car notre meilleur algorithme, RFC, reçoit un score maximal de 39%</w:t>
      </w:r>
      <w:r w:rsidR="009153FE">
        <w:t>. Ce qui est compréhensible car il est difficile de prévoir le comportement humain.</w:t>
      </w:r>
    </w:p>
    <w:sectPr w:rsidR="007E65EE" w:rsidRPr="007E65EE" w:rsidSect="00426E4E">
      <w:pgSz w:w="11901" w:h="16817"/>
      <w:pgMar w:top="720" w:right="720" w:bottom="720" w:left="720"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C0AD4" w14:textId="77777777" w:rsidR="00D3751A" w:rsidRDefault="00D3751A" w:rsidP="00307692">
      <w:r>
        <w:separator/>
      </w:r>
    </w:p>
  </w:endnote>
  <w:endnote w:type="continuationSeparator" w:id="0">
    <w:p w14:paraId="50A6DD06" w14:textId="77777777" w:rsidR="00D3751A" w:rsidRDefault="00D3751A"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30396"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3BC4B"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6F36F"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A75C4" w14:textId="77777777" w:rsidR="00D3751A" w:rsidRDefault="00D3751A" w:rsidP="00307692">
      <w:r>
        <w:separator/>
      </w:r>
    </w:p>
  </w:footnote>
  <w:footnote w:type="continuationSeparator" w:id="0">
    <w:p w14:paraId="5280A516" w14:textId="77777777" w:rsidR="00D3751A" w:rsidRDefault="00D3751A"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D799F"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38BF5"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E0524" w14:textId="77777777" w:rsidR="00994907" w:rsidRDefault="00994907">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E2F"/>
    <w:rsid w:val="000053BF"/>
    <w:rsid w:val="000326C5"/>
    <w:rsid w:val="000861DC"/>
    <w:rsid w:val="000E3268"/>
    <w:rsid w:val="00154F18"/>
    <w:rsid w:val="001730CA"/>
    <w:rsid w:val="001A02BE"/>
    <w:rsid w:val="001A2E27"/>
    <w:rsid w:val="00202362"/>
    <w:rsid w:val="002534DD"/>
    <w:rsid w:val="00255463"/>
    <w:rsid w:val="002A724D"/>
    <w:rsid w:val="00307692"/>
    <w:rsid w:val="00327748"/>
    <w:rsid w:val="0035101B"/>
    <w:rsid w:val="00364ADF"/>
    <w:rsid w:val="003874D9"/>
    <w:rsid w:val="003B5121"/>
    <w:rsid w:val="00426E4E"/>
    <w:rsid w:val="00445165"/>
    <w:rsid w:val="00462B38"/>
    <w:rsid w:val="00472FC1"/>
    <w:rsid w:val="005473D5"/>
    <w:rsid w:val="0055179F"/>
    <w:rsid w:val="00552A23"/>
    <w:rsid w:val="00566E58"/>
    <w:rsid w:val="0058332A"/>
    <w:rsid w:val="0065536C"/>
    <w:rsid w:val="006B445E"/>
    <w:rsid w:val="006D3755"/>
    <w:rsid w:val="007113F3"/>
    <w:rsid w:val="00726528"/>
    <w:rsid w:val="00784F87"/>
    <w:rsid w:val="007975A2"/>
    <w:rsid w:val="007D0642"/>
    <w:rsid w:val="007E65EE"/>
    <w:rsid w:val="00867132"/>
    <w:rsid w:val="0087101A"/>
    <w:rsid w:val="008A020B"/>
    <w:rsid w:val="00901EB1"/>
    <w:rsid w:val="00907377"/>
    <w:rsid w:val="009153FE"/>
    <w:rsid w:val="00954E2F"/>
    <w:rsid w:val="00980171"/>
    <w:rsid w:val="00994907"/>
    <w:rsid w:val="00A646C3"/>
    <w:rsid w:val="00A74D64"/>
    <w:rsid w:val="00AA04D5"/>
    <w:rsid w:val="00AC0341"/>
    <w:rsid w:val="00AF3316"/>
    <w:rsid w:val="00AF7742"/>
    <w:rsid w:val="00B3766B"/>
    <w:rsid w:val="00B95C66"/>
    <w:rsid w:val="00BD6711"/>
    <w:rsid w:val="00BF0E26"/>
    <w:rsid w:val="00C57FC3"/>
    <w:rsid w:val="00D3751A"/>
    <w:rsid w:val="00D86F3D"/>
    <w:rsid w:val="00D90008"/>
    <w:rsid w:val="00D97D16"/>
    <w:rsid w:val="00DE4713"/>
    <w:rsid w:val="00E5405E"/>
    <w:rsid w:val="00E61A06"/>
    <w:rsid w:val="00F40A20"/>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773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4E2F"/>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character" w:customStyle="1" w:styleId="Titre1Car">
    <w:name w:val="Titre 1 Car"/>
    <w:basedOn w:val="Policepardfaut"/>
    <w:link w:val="Titre1"/>
    <w:uiPriority w:val="9"/>
    <w:rsid w:val="00954E2F"/>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954E2F"/>
    <w:pPr>
      <w:spacing w:line="259" w:lineRule="auto"/>
      <w:outlineLvl w:val="9"/>
    </w:pPr>
  </w:style>
  <w:style w:type="paragraph" w:styleId="TM1">
    <w:name w:val="toc 1"/>
    <w:basedOn w:val="Normal"/>
    <w:next w:val="Normal"/>
    <w:autoRedefine/>
    <w:uiPriority w:val="39"/>
    <w:unhideWhenUsed/>
    <w:rsid w:val="00462B38"/>
    <w:pPr>
      <w:spacing w:after="100"/>
    </w:pPr>
  </w:style>
  <w:style w:type="character" w:styleId="Lienhypertexte">
    <w:name w:val="Hyperlink"/>
    <w:basedOn w:val="Policepardfaut"/>
    <w:uiPriority w:val="99"/>
    <w:unhideWhenUsed/>
    <w:rsid w:val="00462B38"/>
    <w:rPr>
      <w:color w:val="0000FF" w:themeColor="hyperlink"/>
      <w:u w:val="single"/>
    </w:rPr>
  </w:style>
  <w:style w:type="table" w:styleId="Grilledutableau">
    <w:name w:val="Table Grid"/>
    <w:basedOn w:val="TableauNormal"/>
    <w:uiPriority w:val="59"/>
    <w:rsid w:val="005473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283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249346</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TP104319193</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2014-05-01T08:44:52+00:00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612322</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"Science" pour mettre en valeur vos rapports scolaires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FC1F1-959B-4C7B-8A28-EF23B1878719}">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8B68D4B4-A05C-42D9-A4F0-E7C73F0071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4.xml><?xml version="1.0" encoding="utf-8"?>
<ds:datastoreItem xmlns:ds="http://schemas.openxmlformats.org/officeDocument/2006/customXml" ds:itemID="{B3CCD7D3-228C-4271-A4EF-21B4E8F10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1</Pages>
  <Words>693</Words>
  <Characters>3813</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2020-10-29T23:44:00Z</dcterms:created>
  <dcterms:modified xsi:type="dcterms:W3CDTF">2020-10-30T02:49:00Z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